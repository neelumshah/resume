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right" w:tblpY="511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568"/>
        <w:gridCol w:w="6462"/>
      </w:tblGrid>
      <w:tr w:rsidR="00067791" w:rsidTr="00067791">
        <w:trPr>
          <w:trHeight w:val="1251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067791" w:rsidRDefault="00067791" w:rsidP="0006779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568" w:type="dxa"/>
            <w:vMerge w:val="restart"/>
            <w:tcBorders>
              <w:bottom w:val="nil"/>
            </w:tcBorders>
          </w:tcPr>
          <w:p w:rsidR="00067791" w:rsidRPr="0056708E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462" w:type="dxa"/>
            <w:tcBorders>
              <w:bottom w:val="nil"/>
            </w:tcBorders>
          </w:tcPr>
          <w:p w:rsidR="00067791" w:rsidRPr="00310F17" w:rsidRDefault="00067791" w:rsidP="00067791">
            <w:pPr>
              <w:pStyle w:val="Title"/>
            </w:pPr>
            <w:r>
              <w:t>Neelum Shah</w:t>
            </w:r>
          </w:p>
        </w:tc>
      </w:tr>
      <w:tr w:rsidR="00067791" w:rsidTr="00067791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68" w:type="dxa"/>
            <w:vMerge/>
            <w:tcBorders>
              <w:bottom w:val="nil"/>
            </w:tcBorders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 w:val="restart"/>
            <w:tcBorders>
              <w:bottom w:val="nil"/>
            </w:tcBorders>
            <w:vAlign w:val="bottom"/>
          </w:tcPr>
          <w:p w:rsidR="00067791" w:rsidRDefault="00067791" w:rsidP="00067791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Executive Summary</w:t>
            </w:r>
          </w:p>
          <w:p w:rsidR="00067791" w:rsidRDefault="00067791" w:rsidP="00067791">
            <w:r>
              <w:t>Junior software Developer, BS in computer science passionate about web development &amp; mobile</w:t>
            </w:r>
            <w:r w:rsidR="00DF15D8">
              <w:t xml:space="preserve"> app development (HTML/CSS, bootstrap</w:t>
            </w:r>
            <w:r>
              <w:t xml:space="preserve"> </w:t>
            </w:r>
            <w:r w:rsidR="00DF7907">
              <w:t>etc.</w:t>
            </w:r>
            <w:r>
              <w:t xml:space="preserve"> and flutter).looking for opportunities as a software developer with an expert team of developers who will help advance my career progression to senior position in the future.</w:t>
            </w:r>
          </w:p>
          <w:p w:rsidR="00067791" w:rsidRPr="00D92E54" w:rsidRDefault="00067791" w:rsidP="00067791">
            <w:pPr>
              <w:rPr>
                <w:b/>
                <w:bCs/>
                <w:u w:val="single"/>
              </w:rPr>
            </w:pPr>
            <w:r w:rsidRPr="00D92E54">
              <w:rPr>
                <w:rFonts w:ascii="Calibri" w:hAnsi="Calibri" w:cs="Calibri"/>
                <w:b/>
                <w:bCs/>
                <w:color w:val="0072C7"/>
                <w:u w:val="single"/>
              </w:rPr>
              <w:t>Experience</w:t>
            </w:r>
          </w:p>
          <w:p w:rsidR="00067791" w:rsidRDefault="00067791" w:rsidP="00067791">
            <w:pPr>
              <w:pStyle w:val="Experience"/>
              <w:rPr>
                <w:rFonts w:ascii="Calibri" w:hAnsi="Calibri" w:cs="Calibri"/>
                <w:b/>
                <w:bCs/>
              </w:rPr>
            </w:pPr>
            <w:r w:rsidRPr="00941165">
              <w:rPr>
                <w:rFonts w:ascii="Calibri" w:hAnsi="Calibri" w:cs="Calibri"/>
                <w:b/>
                <w:bCs/>
              </w:rPr>
              <w:t>Web Development</w:t>
            </w:r>
            <w:r w:rsidR="00DF15D8">
              <w:rPr>
                <w:rFonts w:ascii="Calibri" w:hAnsi="Calibri" w:cs="Calibri"/>
                <w:b/>
                <w:bCs/>
              </w:rPr>
              <w:t>:</w:t>
            </w:r>
          </w:p>
          <w:p w:rsidR="00DF15D8" w:rsidRDefault="00DF15D8" w:rsidP="00DF15D8">
            <w:pPr>
              <w:pStyle w:val="Experience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Interne in Code Crafter(Currently working)</w:t>
            </w:r>
          </w:p>
          <w:p w:rsidR="00EA0139" w:rsidRDefault="00EA0139" w:rsidP="00EA0139">
            <w:pPr>
              <w:pStyle w:val="Experience"/>
              <w:rPr>
                <w:b/>
                <w:bCs/>
              </w:rPr>
            </w:pPr>
            <w:r>
              <w:rPr>
                <w:rFonts w:hAnsi="Symbol"/>
              </w:rPr>
              <w:t></w:t>
            </w:r>
            <w:r>
              <w:t xml:space="preserve"> Working as Front-End Developer in code crafter sol</w:t>
            </w:r>
            <w:r>
              <w:rPr>
                <w:b/>
                <w:bCs/>
              </w:rPr>
              <w:t>.</w:t>
            </w:r>
          </w:p>
          <w:p w:rsidR="00DF15D8" w:rsidRDefault="00EA0139" w:rsidP="00EA0139">
            <w:pPr>
              <w:widowControl/>
              <w:autoSpaceDE/>
              <w:autoSpaceDN/>
              <w:adjustRightInd/>
            </w:pPr>
            <w:r>
              <w:rPr>
                <w:rFonts w:hAnsi="Symbol"/>
              </w:rPr>
              <w:t></w:t>
            </w:r>
            <w:r>
              <w:t xml:space="preserve"> Writing well designed, testable, responsive efficient code by using HTML, CSS, JavaScript and Bootstrap.</w:t>
            </w:r>
          </w:p>
          <w:p w:rsidR="00067791" w:rsidRDefault="00067791" w:rsidP="00067791">
            <w:r>
              <w:rPr>
                <w:rFonts w:hAnsi="Symbol"/>
              </w:rPr>
              <w:t></w:t>
            </w:r>
            <w:r>
              <w:t xml:space="preserve"> Creating website layout/user interfaces by using standard HTML/CSS practices. Use GitHub and Git to store the projects.</w:t>
            </w:r>
          </w:p>
          <w:p w:rsidR="00DF15D8" w:rsidRDefault="00DF15D8" w:rsidP="00EA0139">
            <w:pPr>
              <w:pStyle w:val="Experience"/>
              <w:rPr>
                <w:b/>
                <w:bCs/>
              </w:rPr>
            </w:pPr>
            <w:r>
              <w:rPr>
                <w:rFonts w:hAnsi="Symbol"/>
              </w:rPr>
              <w:t></w:t>
            </w:r>
            <w:r w:rsidR="00EA0139">
              <w:rPr>
                <w:rFonts w:hAnsi="Symbol"/>
              </w:rPr>
              <w:t>Successfully completed a lot of real time projects already uploaded on GitHub.</w:t>
            </w:r>
          </w:p>
          <w:p w:rsidR="00067791" w:rsidRPr="00D92E54" w:rsidRDefault="00067791" w:rsidP="00067791">
            <w:pPr>
              <w:pStyle w:val="Experience"/>
              <w:rPr>
                <w:rStyle w:val="Strong"/>
                <w:color w:val="auto"/>
              </w:rPr>
            </w:pPr>
            <w:r>
              <w:rPr>
                <w:b/>
                <w:bCs/>
              </w:rPr>
              <w:t>MS office suite</w:t>
            </w:r>
          </w:p>
          <w:p w:rsidR="00067791" w:rsidRPr="00EA0139" w:rsidRDefault="00067791" w:rsidP="00EA0139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 spreadsheets, tables, macros, maintained data, data analysis, valida</w:t>
            </w:r>
            <w:r w:rsidR="00EA0139">
              <w:rPr>
                <w:rFonts w:ascii="Calibri" w:hAnsi="Calibri" w:cs="Calibri"/>
              </w:rPr>
              <w:t>ting and creating documents etc.</w:t>
            </w:r>
          </w:p>
          <w:p w:rsidR="00067791" w:rsidRDefault="00067791" w:rsidP="00067791">
            <w:pPr>
              <w:pStyle w:val="Experience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Graphic Designing:</w:t>
            </w:r>
          </w:p>
          <w:p w:rsidR="00067791" w:rsidRPr="00067791" w:rsidRDefault="00067791" w:rsidP="00DF7907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Adobe Illustrator, Typography, logo designing, brochures and poster etc. </w:t>
            </w:r>
          </w:p>
          <w:p w:rsidR="00067791" w:rsidRPr="00BD7193" w:rsidRDefault="00067791" w:rsidP="00067791">
            <w:pPr>
              <w:pStyle w:val="Heading2"/>
              <w:rPr>
                <w:rFonts w:ascii="Calibri" w:eastAsiaTheme="minorHAnsi" w:hAnsi="Calibri" w:cs="Calibri"/>
                <w:color w:val="0072C7"/>
                <w:sz w:val="22"/>
                <w:szCs w:val="22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:rsidR="00067791" w:rsidRDefault="00067791" w:rsidP="00067791">
            <w:pPr>
              <w:pStyle w:val="SchoolName"/>
            </w:pPr>
            <w:r>
              <w:t xml:space="preserve">Matriculation- </w:t>
            </w:r>
            <w:r w:rsidRPr="00941165">
              <w:rPr>
                <w:b w:val="0"/>
                <w:bCs/>
              </w:rPr>
              <w:t>IMCG, Islamabad</w:t>
            </w:r>
            <w:r>
              <w:t>.</w:t>
            </w:r>
          </w:p>
          <w:p w:rsidR="00DF7907" w:rsidRDefault="00DF7907" w:rsidP="00067791">
            <w:pPr>
              <w:pStyle w:val="SchoolName"/>
            </w:pPr>
          </w:p>
          <w:p w:rsidR="00067791" w:rsidRDefault="00067791" w:rsidP="00067791">
            <w:pPr>
              <w:pStyle w:val="SchoolName"/>
              <w:rPr>
                <w:b w:val="0"/>
                <w:bCs/>
              </w:rPr>
            </w:pPr>
            <w:r>
              <w:t xml:space="preserve">Intermediate- </w:t>
            </w:r>
            <w:r>
              <w:rPr>
                <w:b w:val="0"/>
                <w:bCs/>
              </w:rPr>
              <w:t>Punjab groups of college.</w:t>
            </w:r>
          </w:p>
          <w:p w:rsidR="00DF7907" w:rsidRDefault="00DF7907" w:rsidP="00067791">
            <w:pPr>
              <w:pStyle w:val="SchoolName"/>
              <w:rPr>
                <w:b w:val="0"/>
                <w:bCs/>
              </w:rPr>
            </w:pPr>
          </w:p>
          <w:p w:rsidR="00EA0139" w:rsidRDefault="00067791" w:rsidP="00EA0139">
            <w:pPr>
              <w:pStyle w:val="SchoolName"/>
              <w:rPr>
                <w:b w:val="0"/>
                <w:bCs/>
              </w:rPr>
            </w:pPr>
            <w:r>
              <w:t>BSCS -</w:t>
            </w:r>
            <w:r>
              <w:rPr>
                <w:b w:val="0"/>
                <w:bCs/>
              </w:rPr>
              <w:t>Federal Urdu university of arts, Science and technology, Islamabad.</w:t>
            </w:r>
            <w:bookmarkStart w:id="0" w:name="_GoBack"/>
            <w:bookmarkEnd w:id="0"/>
          </w:p>
          <w:p w:rsidR="00DF7907" w:rsidRPr="00DF7907" w:rsidRDefault="00E25D76" w:rsidP="00DF7907">
            <w:pPr>
              <w:pStyle w:val="SchoolName"/>
              <w:rPr>
                <w:rFonts w:ascii="Calibri" w:hAnsi="Calibri"/>
                <w:color w:val="0072C7"/>
              </w:rPr>
            </w:pPr>
            <w:sdt>
              <w:sdtPr>
                <w:rPr>
                  <w:rFonts w:ascii="Calibri" w:hAnsi="Calibri"/>
                  <w:color w:val="0072C7"/>
                </w:rPr>
                <w:id w:val="1374043770"/>
                <w:placeholder>
                  <w:docPart w:val="D887E030F11641A9BD80457D89355A92"/>
                </w:placeholder>
                <w:temporary/>
                <w:showingPlcHdr/>
                <w15:appearance w15:val="hidden"/>
              </w:sdtPr>
              <w:sdtEndPr/>
              <w:sdtContent>
                <w:r w:rsidR="00067791" w:rsidRPr="00DF7907">
                  <w:rPr>
                    <w:color w:val="0070C0"/>
                    <w:u w:val="single"/>
                  </w:rPr>
                  <w:t>References</w:t>
                </w:r>
              </w:sdtContent>
            </w:sdt>
          </w:p>
          <w:sdt>
            <w:sdtPr>
              <w:rPr>
                <w:rFonts w:ascii="Calibri" w:hAnsi="Calibri" w:cs="Calibri"/>
              </w:rPr>
              <w:id w:val="-494037895"/>
              <w:placeholder>
                <w:docPart w:val="78B9BD771D2E4DEF98DDED2F81EE1211"/>
              </w:placeholder>
              <w:temporary/>
              <w:showingPlcHdr/>
              <w15:appearance w15:val="hidden"/>
            </w:sdtPr>
            <w:sdtEndPr/>
            <w:sdtContent>
              <w:p w:rsidR="00067791" w:rsidRPr="0056708E" w:rsidRDefault="00067791" w:rsidP="00067791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067791" w:rsidTr="00067791">
        <w:trPr>
          <w:trHeight w:val="1164"/>
        </w:trPr>
        <w:tc>
          <w:tcPr>
            <w:tcW w:w="720" w:type="dxa"/>
          </w:tcPr>
          <w:p w:rsidR="00067791" w:rsidRPr="0056708E" w:rsidRDefault="00067791" w:rsidP="0006779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067791" w:rsidRPr="0056708E" w:rsidRDefault="00DF7907" w:rsidP="0006779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12BEB2" wp14:editId="682A7EF0">
                      <wp:simplePos x="0" y="0"/>
                      <wp:positionH relativeFrom="column">
                        <wp:posOffset>-716280</wp:posOffset>
                      </wp:positionH>
                      <wp:positionV relativeFrom="paragraph">
                        <wp:posOffset>-873760</wp:posOffset>
                      </wp:positionV>
                      <wp:extent cx="2042984" cy="2010033"/>
                      <wp:effectExtent l="19050" t="19050" r="14605" b="2857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2984" cy="2010033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A2957B" id="Oval 3" o:spid="_x0000_s1026" style="position:absolute;margin-left:-56.4pt;margin-top:-68.8pt;width:160.85pt;height:15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" strokecolor="white [3212]" strokeweight="3pt">
                      <v:fill r:id="rId11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Pr="00590471" w:rsidRDefault="00067791" w:rsidP="00067791"/>
        </w:tc>
      </w:tr>
      <w:tr w:rsidR="00067791" w:rsidTr="00067791">
        <w:trPr>
          <w:trHeight w:val="543"/>
        </w:trPr>
        <w:tc>
          <w:tcPr>
            <w:tcW w:w="720" w:type="dxa"/>
          </w:tcPr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067791" w:rsidRPr="00376291" w:rsidRDefault="00067791" w:rsidP="00067791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067791" w:rsidRDefault="00067791" w:rsidP="00067791">
            <w:pPr>
              <w:pStyle w:val="Information"/>
            </w:pPr>
          </w:p>
          <w:p w:rsidR="00067791" w:rsidRDefault="00067791" w:rsidP="00067791">
            <w:pPr>
              <w:pStyle w:val="Information"/>
            </w:pPr>
          </w:p>
          <w:p w:rsidR="00067791" w:rsidRPr="00380FD1" w:rsidRDefault="00067791" w:rsidP="00067791">
            <w:pPr>
              <w:pStyle w:val="Information"/>
            </w:pP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183"/>
        </w:trPr>
        <w:tc>
          <w:tcPr>
            <w:tcW w:w="720" w:type="dxa"/>
          </w:tcPr>
          <w:p w:rsidR="00067791" w:rsidRPr="00376291" w:rsidRDefault="00067791" w:rsidP="00067791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067791" w:rsidRPr="00376291" w:rsidRDefault="00067791" w:rsidP="00067791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624"/>
        </w:trPr>
        <w:tc>
          <w:tcPr>
            <w:tcW w:w="720" w:type="dxa"/>
          </w:tcPr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067791" w:rsidRPr="00376291" w:rsidRDefault="00067791" w:rsidP="00067791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250D6C" wp14:editId="0280A53B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8EC4E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067791" w:rsidRPr="00380FD1" w:rsidRDefault="00067791" w:rsidP="00067791">
            <w:pPr>
              <w:pStyle w:val="Information"/>
            </w:pPr>
            <w:r>
              <w:t>03185207112</w:t>
            </w: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183"/>
        </w:trPr>
        <w:tc>
          <w:tcPr>
            <w:tcW w:w="720" w:type="dxa"/>
          </w:tcPr>
          <w:p w:rsidR="00067791" w:rsidRPr="00376291" w:rsidRDefault="00067791" w:rsidP="00067791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067791" w:rsidRPr="00376291" w:rsidRDefault="00067791" w:rsidP="00067791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633"/>
        </w:trPr>
        <w:tc>
          <w:tcPr>
            <w:tcW w:w="720" w:type="dxa"/>
          </w:tcPr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067791" w:rsidRPr="00376291" w:rsidRDefault="00067791" w:rsidP="00067791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C4F765E" wp14:editId="2F7CB4E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9F7EE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5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067791" w:rsidRPr="00380FD1" w:rsidRDefault="00E25D76" w:rsidP="00067791">
            <w:pPr>
              <w:pStyle w:val="Information"/>
            </w:pPr>
            <w:hyperlink r:id="rId16" w:history="1">
              <w:r w:rsidR="00067791" w:rsidRPr="004B1F90">
                <w:rPr>
                  <w:rStyle w:val="Hyperlink"/>
                </w:rPr>
                <w:t>neelumshahfuuastcs@gmail.com</w:t>
              </w:r>
            </w:hyperlink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174"/>
        </w:trPr>
        <w:tc>
          <w:tcPr>
            <w:tcW w:w="720" w:type="dxa"/>
          </w:tcPr>
          <w:p w:rsidR="00067791" w:rsidRPr="00376291" w:rsidRDefault="00067791" w:rsidP="00067791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067791" w:rsidRPr="00376291" w:rsidRDefault="00067791" w:rsidP="00067791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633"/>
        </w:trPr>
        <w:tc>
          <w:tcPr>
            <w:tcW w:w="720" w:type="dxa"/>
          </w:tcPr>
          <w:p w:rsidR="00067791" w:rsidRDefault="00067791" w:rsidP="00067791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067791" w:rsidRPr="00376291" w:rsidRDefault="00067791" w:rsidP="00067791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3456E8" wp14:editId="18F6F872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5BE7E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067791" w:rsidRDefault="00E25D76" w:rsidP="00067791">
            <w:pPr>
              <w:pStyle w:val="Information"/>
            </w:pPr>
            <w:hyperlink r:id="rId19" w:history="1">
              <w:r w:rsidR="00067791" w:rsidRPr="004B1F90">
                <w:rPr>
                  <w:rStyle w:val="Hyperlink"/>
                </w:rPr>
                <w:t>https://github.com/neelumshah</w:t>
              </w:r>
            </w:hyperlink>
          </w:p>
          <w:p w:rsidR="00067791" w:rsidRPr="00380FD1" w:rsidRDefault="00067791" w:rsidP="00067791">
            <w:pPr>
              <w:pStyle w:val="Information"/>
            </w:pPr>
          </w:p>
        </w:tc>
        <w:tc>
          <w:tcPr>
            <w:tcW w:w="568" w:type="dxa"/>
            <w:vMerge/>
          </w:tcPr>
          <w:p w:rsidR="00067791" w:rsidRDefault="00067791" w:rsidP="00067791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>
            <w:pPr>
              <w:pStyle w:val="Heading1"/>
            </w:pPr>
          </w:p>
        </w:tc>
      </w:tr>
      <w:tr w:rsidR="00067791" w:rsidTr="00067791">
        <w:trPr>
          <w:trHeight w:val="2448"/>
        </w:trPr>
        <w:tc>
          <w:tcPr>
            <w:tcW w:w="720" w:type="dxa"/>
          </w:tcPr>
          <w:p w:rsidR="00067791" w:rsidRPr="00D00244" w:rsidRDefault="00067791" w:rsidP="00067791">
            <w:pPr>
              <w:rPr>
                <w:rFonts w:ascii="Calibri" w:hAnsi="Calibri" w:cs="Calibri"/>
                <w:color w:val="666666"/>
              </w:rPr>
            </w:pPr>
          </w:p>
          <w:p w:rsidR="00067791" w:rsidRPr="00D00244" w:rsidRDefault="00067791" w:rsidP="00067791">
            <w:pPr>
              <w:kinsoku w:val="0"/>
              <w:overflowPunct w:val="0"/>
              <w:spacing w:before="360" w:after="120"/>
              <w:outlineLvl w:val="1"/>
              <w:rPr>
                <w:rFonts w:ascii="Calibri" w:eastAsiaTheme="minorHAnsi" w:hAnsi="Calibri" w:cs="Calibri"/>
                <w:b/>
                <w:bCs/>
                <w:color w:val="666666"/>
                <w:u w:val="single"/>
              </w:rPr>
            </w:pPr>
          </w:p>
        </w:tc>
        <w:tc>
          <w:tcPr>
            <w:tcW w:w="2942" w:type="dxa"/>
            <w:gridSpan w:val="2"/>
          </w:tcPr>
          <w:p w:rsidR="00067791" w:rsidRPr="00D00244" w:rsidRDefault="00067791" w:rsidP="00067791">
            <w:pPr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40457" cy="266700"/>
                      <wp:effectExtent l="0" t="0" r="7620" b="0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457" cy="266700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34986F" id="Group 21" o:spid="_x0000_s1026" alt="gps icon" style="width:18.95pt;height:21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2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 w:rsidRPr="00DF7907">
              <w:rPr>
                <w:rFonts w:asciiTheme="majorBidi" w:hAnsiTheme="majorBidi" w:cstheme="majorBidi"/>
                <w:color w:val="666666"/>
                <w:sz w:val="20"/>
                <w:szCs w:val="20"/>
              </w:rPr>
              <w:t>Gulberg Islamabad.</w:t>
            </w:r>
          </w:p>
          <w:p w:rsidR="00067791" w:rsidRPr="00D00244" w:rsidRDefault="00067791" w:rsidP="00067791">
            <w:pPr>
              <w:rPr>
                <w:rFonts w:ascii="Calibri" w:hAnsi="Calibri" w:cs="Calibri"/>
                <w:b/>
                <w:bCs/>
                <w:color w:val="666666"/>
              </w:rPr>
            </w:pPr>
            <w:r w:rsidRPr="00D00244">
              <w:rPr>
                <w:rFonts w:ascii="Calibri" w:hAnsi="Calibri" w:cs="Calibri"/>
                <w:b/>
                <w:bCs/>
                <w:color w:val="666666"/>
              </w:rPr>
              <w:t>Language: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English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 xml:space="preserve">Urdu 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Punjabi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French</w:t>
            </w:r>
          </w:p>
          <w:p w:rsidR="00067791" w:rsidRPr="00D00244" w:rsidRDefault="00DF7907" w:rsidP="00067791">
            <w:pPr>
              <w:rPr>
                <w:rFonts w:ascii="Calibri" w:hAnsi="Calibri" w:cs="Calibri"/>
                <w:b/>
                <w:bCs/>
                <w:color w:val="666666"/>
              </w:rPr>
            </w:pPr>
            <w:r>
              <w:rPr>
                <w:rFonts w:ascii="Calibri" w:hAnsi="Calibri" w:cs="Calibri"/>
                <w:b/>
                <w:bCs/>
                <w:color w:val="666666"/>
              </w:rPr>
              <w:t>Other</w:t>
            </w:r>
            <w:r w:rsidR="00067791" w:rsidRPr="00D00244">
              <w:rPr>
                <w:rFonts w:ascii="Calibri" w:hAnsi="Calibri" w:cs="Calibri"/>
                <w:b/>
                <w:bCs/>
                <w:color w:val="666666"/>
              </w:rPr>
              <w:t xml:space="preserve"> skills: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Coding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guitar</w:t>
            </w:r>
          </w:p>
          <w:p w:rsidR="00067791" w:rsidRDefault="00067791" w:rsidP="00067791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Art work&amp; sketching</w:t>
            </w:r>
          </w:p>
          <w:p w:rsidR="00DF7907" w:rsidRPr="00D00244" w:rsidRDefault="00DF7907" w:rsidP="00067791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color w:val="666666"/>
              </w:rPr>
            </w:pPr>
            <w:r>
              <w:rPr>
                <w:rFonts w:ascii="Calibri" w:hAnsi="Calibri" w:cs="Calibri"/>
                <w:color w:val="666666"/>
              </w:rPr>
              <w:t>designing</w:t>
            </w:r>
          </w:p>
          <w:p w:rsidR="00067791" w:rsidRPr="00D00244" w:rsidRDefault="00067791" w:rsidP="00067791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color w:val="666666"/>
              </w:rPr>
            </w:pPr>
            <w:r w:rsidRPr="00D00244">
              <w:rPr>
                <w:rFonts w:ascii="Calibri" w:hAnsi="Calibri" w:cs="Calibri"/>
                <w:color w:val="666666"/>
              </w:rPr>
              <w:t>Singing, calligraphy etc.</w:t>
            </w:r>
          </w:p>
        </w:tc>
        <w:tc>
          <w:tcPr>
            <w:tcW w:w="568" w:type="dxa"/>
          </w:tcPr>
          <w:p w:rsidR="00067791" w:rsidRPr="00D00244" w:rsidRDefault="00067791" w:rsidP="00067791">
            <w:pPr>
              <w:rPr>
                <w:color w:val="666666"/>
              </w:rPr>
            </w:pPr>
          </w:p>
        </w:tc>
        <w:tc>
          <w:tcPr>
            <w:tcW w:w="6462" w:type="dxa"/>
            <w:vMerge/>
          </w:tcPr>
          <w:p w:rsidR="00067791" w:rsidRDefault="00067791" w:rsidP="00067791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D76" w:rsidRDefault="00E25D76" w:rsidP="00590471">
      <w:r>
        <w:separator/>
      </w:r>
    </w:p>
  </w:endnote>
  <w:endnote w:type="continuationSeparator" w:id="0">
    <w:p w:rsidR="00E25D76" w:rsidRDefault="00E25D7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D76" w:rsidRDefault="00E25D76" w:rsidP="00590471">
      <w:r>
        <w:separator/>
      </w:r>
    </w:p>
  </w:footnote>
  <w:footnote w:type="continuationSeparator" w:id="0">
    <w:p w:rsidR="00E25D76" w:rsidRDefault="00E25D7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59B7F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B9A37F1"/>
    <w:multiLevelType w:val="hybridMultilevel"/>
    <w:tmpl w:val="BD8E7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09450E"/>
    <w:multiLevelType w:val="hybridMultilevel"/>
    <w:tmpl w:val="FFC60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165"/>
    <w:rsid w:val="00060042"/>
    <w:rsid w:val="00067791"/>
    <w:rsid w:val="0008685D"/>
    <w:rsid w:val="00090860"/>
    <w:rsid w:val="000D3128"/>
    <w:rsid w:val="00112FD7"/>
    <w:rsid w:val="00150ABD"/>
    <w:rsid w:val="001946FC"/>
    <w:rsid w:val="00195ECB"/>
    <w:rsid w:val="00222466"/>
    <w:rsid w:val="0024753C"/>
    <w:rsid w:val="00276026"/>
    <w:rsid w:val="002B4549"/>
    <w:rsid w:val="00305B6A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325E8"/>
    <w:rsid w:val="004E158A"/>
    <w:rsid w:val="00565C77"/>
    <w:rsid w:val="0056708E"/>
    <w:rsid w:val="005801E5"/>
    <w:rsid w:val="00585BA2"/>
    <w:rsid w:val="00590471"/>
    <w:rsid w:val="005D01FA"/>
    <w:rsid w:val="00653E17"/>
    <w:rsid w:val="0068203D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B0F1B"/>
    <w:rsid w:val="008C024F"/>
    <w:rsid w:val="008C2CFC"/>
    <w:rsid w:val="00912DC8"/>
    <w:rsid w:val="00941165"/>
    <w:rsid w:val="009475DC"/>
    <w:rsid w:val="00967B93"/>
    <w:rsid w:val="009918BB"/>
    <w:rsid w:val="009A2AF7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D7193"/>
    <w:rsid w:val="00BF205E"/>
    <w:rsid w:val="00C03783"/>
    <w:rsid w:val="00C07240"/>
    <w:rsid w:val="00C14078"/>
    <w:rsid w:val="00C61BA8"/>
    <w:rsid w:val="00CE1E3D"/>
    <w:rsid w:val="00D00244"/>
    <w:rsid w:val="00D053FA"/>
    <w:rsid w:val="00D92E54"/>
    <w:rsid w:val="00DC3F0A"/>
    <w:rsid w:val="00DF15D8"/>
    <w:rsid w:val="00DF7907"/>
    <w:rsid w:val="00E25D76"/>
    <w:rsid w:val="00E26AED"/>
    <w:rsid w:val="00E73AB8"/>
    <w:rsid w:val="00E90A60"/>
    <w:rsid w:val="00EA0139"/>
    <w:rsid w:val="00ED47F7"/>
    <w:rsid w:val="00EE7E09"/>
    <w:rsid w:val="00F0223C"/>
    <w:rsid w:val="00F3235D"/>
    <w:rsid w:val="00F32393"/>
    <w:rsid w:val="00F32F85"/>
    <w:rsid w:val="00F878BD"/>
    <w:rsid w:val="00FE0B2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677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98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neelumshahfuuastcs@gmail.com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github.com/neelumshah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elu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887E030F11641A9BD80457D89355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C63FB-D1DA-4D01-BB0F-051173B1EB73}"/>
      </w:docPartPr>
      <w:docPartBody>
        <w:p w:rsidR="00F45A63" w:rsidRDefault="00D42CCA" w:rsidP="00D42CCA">
          <w:pPr>
            <w:pStyle w:val="D887E030F11641A9BD80457D89355A92"/>
          </w:pPr>
          <w:r w:rsidRPr="00AC6C7E">
            <w:t>References</w:t>
          </w:r>
        </w:p>
      </w:docPartBody>
    </w:docPart>
    <w:docPart>
      <w:docPartPr>
        <w:name w:val="78B9BD771D2E4DEF98DDED2F81EE1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A4190E-51BE-416D-ADDC-191A67E893B1}"/>
      </w:docPartPr>
      <w:docPartBody>
        <w:p w:rsidR="00F45A63" w:rsidRDefault="00D42CCA" w:rsidP="00D42CCA">
          <w:pPr>
            <w:pStyle w:val="78B9BD771D2E4DEF98DDED2F81EE1211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01A"/>
    <w:rsid w:val="00266743"/>
    <w:rsid w:val="004042FC"/>
    <w:rsid w:val="005F68EB"/>
    <w:rsid w:val="00782CC6"/>
    <w:rsid w:val="00790C81"/>
    <w:rsid w:val="00B7301A"/>
    <w:rsid w:val="00D42CCA"/>
    <w:rsid w:val="00E46038"/>
    <w:rsid w:val="00F4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D545AC867D4F5B8F39988224B7010D">
    <w:name w:val="43D545AC867D4F5B8F39988224B7010D"/>
  </w:style>
  <w:style w:type="paragraph" w:customStyle="1" w:styleId="94A9DA863FE8419C91F2FFACA70B5824">
    <w:name w:val="94A9DA863FE8419C91F2FFACA70B5824"/>
  </w:style>
  <w:style w:type="paragraph" w:customStyle="1" w:styleId="9720FF56D3D944E0B8C53FF93D822CF0">
    <w:name w:val="9720FF56D3D944E0B8C53FF93D822CF0"/>
  </w:style>
  <w:style w:type="paragraph" w:customStyle="1" w:styleId="CA4FFC01BBFE408C8C365E5E2D96C839">
    <w:name w:val="CA4FFC01BBFE408C8C365E5E2D96C839"/>
  </w:style>
  <w:style w:type="paragraph" w:customStyle="1" w:styleId="4033B35E8E8149DA9BDA1D69376F83DE">
    <w:name w:val="4033B35E8E8149DA9BDA1D69376F83DE"/>
  </w:style>
  <w:style w:type="paragraph" w:customStyle="1" w:styleId="6586A443FFD3474A8237E28C7138C07D">
    <w:name w:val="6586A443FFD3474A8237E28C7138C07D"/>
  </w:style>
  <w:style w:type="paragraph" w:customStyle="1" w:styleId="A843BAF497B5459882A52B652F6B6ED9">
    <w:name w:val="A843BAF497B5459882A52B652F6B6ED9"/>
  </w:style>
  <w:style w:type="paragraph" w:customStyle="1" w:styleId="B4F3DC3C559A43B59665D5E9B7B46C88">
    <w:name w:val="B4F3DC3C559A43B59665D5E9B7B46C88"/>
  </w:style>
  <w:style w:type="paragraph" w:customStyle="1" w:styleId="B66A2F02F5FB44B5BB2CA4405507B986">
    <w:name w:val="B66A2F02F5FB44B5BB2CA4405507B986"/>
  </w:style>
  <w:style w:type="paragraph" w:customStyle="1" w:styleId="858768CB2FE04E86A5E79209197C7C75">
    <w:name w:val="858768CB2FE04E86A5E79209197C7C75"/>
  </w:style>
  <w:style w:type="paragraph" w:customStyle="1" w:styleId="D7E03247C1684DC7AA602C82B6CF56C7">
    <w:name w:val="D7E03247C1684DC7AA602C82B6CF56C7"/>
  </w:style>
  <w:style w:type="paragraph" w:customStyle="1" w:styleId="2DB77AD5D22A40E9B18DB9D75EFB8349">
    <w:name w:val="2DB77AD5D22A40E9B18DB9D75EFB8349"/>
  </w:style>
  <w:style w:type="paragraph" w:customStyle="1" w:styleId="569002950A854FB4BD32DB9C77E22341">
    <w:name w:val="569002950A854FB4BD32DB9C77E22341"/>
  </w:style>
  <w:style w:type="paragraph" w:customStyle="1" w:styleId="595E0B0419E442CB8E069C651340B642">
    <w:name w:val="595E0B0419E442CB8E069C651340B642"/>
  </w:style>
  <w:style w:type="paragraph" w:customStyle="1" w:styleId="80E7FDFAAAB045008B06CDAD831862EF">
    <w:name w:val="80E7FDFAAAB045008B06CDAD831862EF"/>
  </w:style>
  <w:style w:type="paragraph" w:customStyle="1" w:styleId="2F02D8D79BE3467EA6D632500ED1306B">
    <w:name w:val="2F02D8D79BE3467EA6D632500ED1306B"/>
  </w:style>
  <w:style w:type="paragraph" w:customStyle="1" w:styleId="5AD385FC0F0E417ABCCB964D6F8DBC69">
    <w:name w:val="5AD385FC0F0E417ABCCB964D6F8DBC69"/>
  </w:style>
  <w:style w:type="paragraph" w:customStyle="1" w:styleId="4890B613D1A24FE7A8422F307BE09194">
    <w:name w:val="4890B613D1A24FE7A8422F307BE09194"/>
  </w:style>
  <w:style w:type="paragraph" w:customStyle="1" w:styleId="B2424C30F2064E0F99A32559B9B44BB8">
    <w:name w:val="B2424C30F2064E0F99A32559B9B44BB8"/>
  </w:style>
  <w:style w:type="paragraph" w:customStyle="1" w:styleId="574FCFB084C94B91A450D6E5E35CB10B">
    <w:name w:val="574FCFB084C94B91A450D6E5E35CB10B"/>
  </w:style>
  <w:style w:type="paragraph" w:customStyle="1" w:styleId="A78BA14EDF1C4128AABDA56B87143EA6">
    <w:name w:val="A78BA14EDF1C4128AABDA56B87143EA6"/>
  </w:style>
  <w:style w:type="paragraph" w:customStyle="1" w:styleId="69DB73FBEFFC46D49BC2A82AAD711DE1">
    <w:name w:val="69DB73FBEFFC46D49BC2A82AAD711DE1"/>
  </w:style>
  <w:style w:type="paragraph" w:customStyle="1" w:styleId="84F41F7449B741108FA9CD86B4F3470D">
    <w:name w:val="84F41F7449B741108FA9CD86B4F3470D"/>
  </w:style>
  <w:style w:type="paragraph" w:customStyle="1" w:styleId="80C2ADCFC0A84B6291BA62B40EAFCDBC">
    <w:name w:val="80C2ADCFC0A84B6291BA62B40EAFCDBC"/>
  </w:style>
  <w:style w:type="paragraph" w:customStyle="1" w:styleId="1D5AF1E863234654BDC45521F7D99206">
    <w:name w:val="1D5AF1E863234654BDC45521F7D99206"/>
  </w:style>
  <w:style w:type="paragraph" w:customStyle="1" w:styleId="02301ED363414A7CADE98AF431D9389E">
    <w:name w:val="02301ED363414A7CADE98AF431D9389E"/>
  </w:style>
  <w:style w:type="paragraph" w:customStyle="1" w:styleId="6A84F7F9F3DB4B8D982D921CAA9D6F68">
    <w:name w:val="6A84F7F9F3DB4B8D982D921CAA9D6F68"/>
  </w:style>
  <w:style w:type="paragraph" w:customStyle="1" w:styleId="5A3A985BE91D45749CF12B8866D7A391">
    <w:name w:val="5A3A985BE91D45749CF12B8866D7A391"/>
  </w:style>
  <w:style w:type="paragraph" w:customStyle="1" w:styleId="5E99BC9C197E4D139720CA8203178E9F">
    <w:name w:val="5E99BC9C197E4D139720CA8203178E9F"/>
  </w:style>
  <w:style w:type="paragraph" w:customStyle="1" w:styleId="A7EC93B8C5B442B29DC254E60C9FDB83">
    <w:name w:val="A7EC93B8C5B442B29DC254E60C9FDB83"/>
  </w:style>
  <w:style w:type="paragraph" w:customStyle="1" w:styleId="75C9348E3BD147FDACFA3CADC826B41E">
    <w:name w:val="75C9348E3BD147FDACFA3CADC826B41E"/>
  </w:style>
  <w:style w:type="paragraph" w:customStyle="1" w:styleId="2AAD73DCBFC64AE5BB69C8EE0A214659">
    <w:name w:val="2AAD73DCBFC64AE5BB69C8EE0A214659"/>
  </w:style>
  <w:style w:type="paragraph" w:customStyle="1" w:styleId="E7CDAFBA3A1340878055305C29A30250">
    <w:name w:val="E7CDAFBA3A1340878055305C29A3025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8438E39E74B4EDABA2F566E61FBE6E3">
    <w:name w:val="E8438E39E74B4EDABA2F566E61FBE6E3"/>
  </w:style>
  <w:style w:type="paragraph" w:customStyle="1" w:styleId="130837293DBF48469E68E5FB5D9DE4B6">
    <w:name w:val="130837293DBF48469E68E5FB5D9DE4B6"/>
    <w:rsid w:val="00B7301A"/>
  </w:style>
  <w:style w:type="paragraph" w:customStyle="1" w:styleId="FD033C776F25470B9FABEF1D072F8FCD">
    <w:name w:val="FD033C776F25470B9FABEF1D072F8FCD"/>
    <w:rsid w:val="00D42CCA"/>
  </w:style>
  <w:style w:type="paragraph" w:customStyle="1" w:styleId="F0E699D7B2D44643BBA2A867E3593CDD">
    <w:name w:val="F0E699D7B2D44643BBA2A867E3593CDD"/>
    <w:rsid w:val="00D42CCA"/>
  </w:style>
  <w:style w:type="paragraph" w:customStyle="1" w:styleId="D887E030F11641A9BD80457D89355A92">
    <w:name w:val="D887E030F11641A9BD80457D89355A92"/>
    <w:rsid w:val="00D42CCA"/>
  </w:style>
  <w:style w:type="paragraph" w:customStyle="1" w:styleId="78B9BD771D2E4DEF98DDED2F81EE1211">
    <w:name w:val="78B9BD771D2E4DEF98DDED2F81EE1211"/>
    <w:rsid w:val="00D42C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2023-03-18T19:11:00Z</dcterms:created>
  <dcterms:modified xsi:type="dcterms:W3CDTF">2023-09-15T17:52:00Z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